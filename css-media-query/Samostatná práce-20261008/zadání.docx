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D3C2" w14:textId="0C6B08BD" w:rsidR="000349BF" w:rsidRDefault="003E5BAF" w:rsidP="000349BF">
      <w:pPr>
        <w:pStyle w:val="Nadpis1"/>
      </w:pPr>
      <w:r>
        <w:t>TWS – Samostatná práce</w:t>
      </w:r>
      <w:r w:rsidR="00AB577A">
        <w:t xml:space="preserve"> 01</w:t>
      </w:r>
      <w:r>
        <w:t xml:space="preserve"> - @media </w:t>
      </w:r>
      <w:proofErr w:type="spellStart"/>
      <w:r>
        <w:t>query</w:t>
      </w:r>
      <w:proofErr w:type="spellEnd"/>
    </w:p>
    <w:p w14:paraId="7A1FB104" w14:textId="1571D3DF" w:rsidR="003E5BAF" w:rsidRDefault="003E5BAF" w:rsidP="003E5BAF">
      <w:pPr>
        <w:pStyle w:val="Odstavecseseznamem"/>
        <w:numPr>
          <w:ilvl w:val="0"/>
          <w:numId w:val="19"/>
        </w:numPr>
      </w:pPr>
      <w:r>
        <w:t xml:space="preserve">Na svém </w:t>
      </w:r>
      <w:proofErr w:type="spellStart"/>
      <w:r>
        <w:t>OneDrivu</w:t>
      </w:r>
      <w:proofErr w:type="spellEnd"/>
      <w:r>
        <w:t xml:space="preserve"> si vytvořte složku @media-sp1. Z </w:t>
      </w:r>
      <w:proofErr w:type="spellStart"/>
      <w:r>
        <w:t>Moodle</w:t>
      </w:r>
      <w:proofErr w:type="spellEnd"/>
      <w:r>
        <w:t xml:space="preserve"> si stáhněte podklady, extrahujte je a všechny soubory přesuňte do vámi vytvořené kořenové složky.</w:t>
      </w:r>
    </w:p>
    <w:p w14:paraId="0C57EC05" w14:textId="27A444DC" w:rsidR="003E5BAF" w:rsidRDefault="003E5BAF" w:rsidP="003E5BAF">
      <w:pPr>
        <w:pStyle w:val="Odstavecseseznamem"/>
        <w:numPr>
          <w:ilvl w:val="0"/>
          <w:numId w:val="19"/>
        </w:numPr>
      </w:pPr>
      <w:r>
        <w:t>Upravte web tak, aby byl responzivní. Upravte zobrazovaní do maximální šířky 600px:</w:t>
      </w:r>
    </w:p>
    <w:p w14:paraId="7346BF89" w14:textId="14BF2504" w:rsidR="003E5BAF" w:rsidRDefault="003E5BAF" w:rsidP="003E5BAF">
      <w:pPr>
        <w:pStyle w:val="Odstavecseseznamem"/>
        <w:numPr>
          <w:ilvl w:val="1"/>
          <w:numId w:val="19"/>
        </w:numPr>
      </w:pPr>
      <w:r>
        <w:t>sekce</w:t>
      </w:r>
    </w:p>
    <w:p w14:paraId="6A78D33A" w14:textId="062B7C77" w:rsidR="003E5BAF" w:rsidRDefault="003E5BAF" w:rsidP="003E5BAF">
      <w:pPr>
        <w:pStyle w:val="Odstavecseseznamem"/>
        <w:numPr>
          <w:ilvl w:val="2"/>
          <w:numId w:val="19"/>
        </w:numPr>
      </w:pPr>
      <w:r>
        <w:t xml:space="preserve">vnitřní odsazení = </w:t>
      </w:r>
      <w:r w:rsidR="003E77E9">
        <w:t>0,5</w:t>
      </w:r>
      <w:r>
        <w:t>em</w:t>
      </w:r>
    </w:p>
    <w:p w14:paraId="5AE64A33" w14:textId="063E03F6" w:rsidR="003E77E9" w:rsidRDefault="003E77E9" w:rsidP="003E77E9">
      <w:pPr>
        <w:pStyle w:val="Odstavecseseznamem"/>
        <w:numPr>
          <w:ilvl w:val="1"/>
          <w:numId w:val="19"/>
        </w:numPr>
      </w:pPr>
      <w:r>
        <w:t xml:space="preserve">třída </w:t>
      </w:r>
      <w:proofErr w:type="spellStart"/>
      <w:r>
        <w:t>container</w:t>
      </w:r>
      <w:proofErr w:type="spellEnd"/>
    </w:p>
    <w:p w14:paraId="43E3163A" w14:textId="6848C66A" w:rsidR="003E77E9" w:rsidRDefault="003E77E9" w:rsidP="003E77E9">
      <w:pPr>
        <w:pStyle w:val="Odstavecseseznamem"/>
        <w:numPr>
          <w:ilvl w:val="2"/>
          <w:numId w:val="19"/>
        </w:numPr>
      </w:pPr>
      <w:r>
        <w:t>šířka = 90%</w:t>
      </w:r>
    </w:p>
    <w:p w14:paraId="7CEFBFA9" w14:textId="030AEF51" w:rsidR="003E77E9" w:rsidRDefault="003E77E9" w:rsidP="003E77E9">
      <w:pPr>
        <w:pStyle w:val="Odstavecseseznamem"/>
        <w:numPr>
          <w:ilvl w:val="1"/>
          <w:numId w:val="19"/>
        </w:numPr>
      </w:pPr>
      <w:r>
        <w:t xml:space="preserve">id </w:t>
      </w:r>
      <w:proofErr w:type="spellStart"/>
      <w:r>
        <w:t>polevky</w:t>
      </w:r>
      <w:proofErr w:type="spellEnd"/>
    </w:p>
    <w:p w14:paraId="690D7F95" w14:textId="15CA3F34" w:rsidR="003E77E9" w:rsidRDefault="003E77E9" w:rsidP="003E77E9">
      <w:pPr>
        <w:pStyle w:val="Odstavecseseznamem"/>
        <w:numPr>
          <w:ilvl w:val="2"/>
          <w:numId w:val="19"/>
        </w:numPr>
      </w:pPr>
      <w:r>
        <w:t>pozadí = #fff8dc</w:t>
      </w:r>
    </w:p>
    <w:p w14:paraId="2D96D584" w14:textId="27C61CC0" w:rsidR="003E77E9" w:rsidRDefault="003E77E9" w:rsidP="003E77E9">
      <w:pPr>
        <w:pStyle w:val="Odstavecseseznamem"/>
        <w:numPr>
          <w:ilvl w:val="1"/>
          <w:numId w:val="19"/>
        </w:numPr>
      </w:pPr>
      <w:r>
        <w:t>id hlavni-</w:t>
      </w:r>
      <w:proofErr w:type="spellStart"/>
      <w:r>
        <w:t>jidla</w:t>
      </w:r>
      <w:proofErr w:type="spellEnd"/>
    </w:p>
    <w:p w14:paraId="081151A9" w14:textId="455D18E5" w:rsidR="003E77E9" w:rsidRDefault="003E77E9" w:rsidP="003E77E9">
      <w:pPr>
        <w:pStyle w:val="Odstavecseseznamem"/>
        <w:numPr>
          <w:ilvl w:val="2"/>
          <w:numId w:val="19"/>
        </w:numPr>
      </w:pPr>
      <w:r>
        <w:t>pozadí = #fff8dc</w:t>
      </w:r>
    </w:p>
    <w:p w14:paraId="14B01817" w14:textId="61AE0F7D" w:rsidR="003E77E9" w:rsidRDefault="003E77E9" w:rsidP="003E77E9">
      <w:pPr>
        <w:pStyle w:val="Odstavecseseznamem"/>
        <w:numPr>
          <w:ilvl w:val="2"/>
          <w:numId w:val="19"/>
        </w:numPr>
      </w:pPr>
      <w:r>
        <w:t>barva textu = černá</w:t>
      </w:r>
    </w:p>
    <w:p w14:paraId="52BB6140" w14:textId="4401D93E" w:rsidR="003E77E9" w:rsidRDefault="003E77E9" w:rsidP="003E77E9">
      <w:pPr>
        <w:pStyle w:val="Odstavecseseznamem"/>
        <w:numPr>
          <w:ilvl w:val="1"/>
          <w:numId w:val="19"/>
        </w:numPr>
      </w:pPr>
      <w:r>
        <w:t>id dezerty</w:t>
      </w:r>
    </w:p>
    <w:p w14:paraId="638B28F3" w14:textId="5D816463" w:rsidR="003E77E9" w:rsidRDefault="003E77E9" w:rsidP="003E77E9">
      <w:pPr>
        <w:pStyle w:val="Odstavecseseznamem"/>
        <w:numPr>
          <w:ilvl w:val="2"/>
          <w:numId w:val="19"/>
        </w:numPr>
      </w:pPr>
      <w:r>
        <w:t>pozadí = #fff8dc</w:t>
      </w:r>
    </w:p>
    <w:p w14:paraId="1D46AB85" w14:textId="2B97E756" w:rsidR="003E77E9" w:rsidRDefault="003E77E9" w:rsidP="003E77E9">
      <w:pPr>
        <w:pStyle w:val="Odstavecseseznamem"/>
        <w:numPr>
          <w:ilvl w:val="2"/>
          <w:numId w:val="19"/>
        </w:numPr>
      </w:pPr>
      <w:r>
        <w:t>barva textu = černá</w:t>
      </w:r>
    </w:p>
    <w:p w14:paraId="0D0DA706" w14:textId="57B06C24" w:rsidR="003E77E9" w:rsidRDefault="003E77E9" w:rsidP="003E77E9">
      <w:pPr>
        <w:pStyle w:val="Odstavecseseznamem"/>
        <w:numPr>
          <w:ilvl w:val="0"/>
          <w:numId w:val="19"/>
        </w:numPr>
      </w:pPr>
      <w:r>
        <w:t>Upravte zobrazování do maximální šířky 900px</w:t>
      </w:r>
    </w:p>
    <w:p w14:paraId="22AFD250" w14:textId="3DF03C33" w:rsidR="007D5E30" w:rsidRDefault="007D5E30" w:rsidP="007D5E30">
      <w:pPr>
        <w:pStyle w:val="Odstavecseseznamem"/>
        <w:numPr>
          <w:ilvl w:val="1"/>
          <w:numId w:val="19"/>
        </w:numPr>
      </w:pPr>
      <w:r>
        <w:t>sekce</w:t>
      </w:r>
    </w:p>
    <w:p w14:paraId="3FC6D754" w14:textId="5E477BA1" w:rsidR="007D5E30" w:rsidRDefault="007D5E30" w:rsidP="007D5E30">
      <w:pPr>
        <w:pStyle w:val="Odstavecseseznamem"/>
        <w:numPr>
          <w:ilvl w:val="2"/>
          <w:numId w:val="19"/>
        </w:numPr>
      </w:pPr>
      <w:r>
        <w:t>vnitřní odsazení = 1em</w:t>
      </w:r>
    </w:p>
    <w:p w14:paraId="43551F6B" w14:textId="220CF6F8" w:rsidR="007D5E30" w:rsidRDefault="007D5E30" w:rsidP="007D5E30">
      <w:pPr>
        <w:pStyle w:val="Odstavecseseznamem"/>
        <w:numPr>
          <w:ilvl w:val="1"/>
          <w:numId w:val="19"/>
        </w:numPr>
      </w:pPr>
      <w:r>
        <w:t xml:space="preserve">třída </w:t>
      </w:r>
      <w:proofErr w:type="spellStart"/>
      <w:r>
        <w:t>container</w:t>
      </w:r>
      <w:proofErr w:type="spellEnd"/>
    </w:p>
    <w:p w14:paraId="3D5A24DF" w14:textId="228AFD3F" w:rsidR="007D5E30" w:rsidRDefault="007D5E30" w:rsidP="007D5E30">
      <w:pPr>
        <w:pStyle w:val="Odstavecseseznamem"/>
        <w:numPr>
          <w:ilvl w:val="2"/>
          <w:numId w:val="19"/>
        </w:numPr>
      </w:pPr>
      <w:r>
        <w:t>šířka = 80%</w:t>
      </w:r>
    </w:p>
    <w:p w14:paraId="57928862" w14:textId="77777777" w:rsidR="007D5E30" w:rsidRDefault="007D5E30" w:rsidP="007D5E30">
      <w:pPr>
        <w:pStyle w:val="Odstavecseseznamem"/>
        <w:numPr>
          <w:ilvl w:val="1"/>
          <w:numId w:val="19"/>
        </w:numPr>
      </w:pPr>
      <w:r>
        <w:t>neuspořádaný seznam v navigaci</w:t>
      </w:r>
    </w:p>
    <w:p w14:paraId="2B870AC5" w14:textId="77777777" w:rsidR="007D5E30" w:rsidRDefault="007D5E30" w:rsidP="007D5E30">
      <w:pPr>
        <w:pStyle w:val="Odstavecseseznamem"/>
        <w:numPr>
          <w:ilvl w:val="2"/>
          <w:numId w:val="19"/>
        </w:numPr>
      </w:pPr>
      <w:r>
        <w:t xml:space="preserve">směr </w:t>
      </w:r>
      <w:proofErr w:type="spellStart"/>
      <w:r>
        <w:t>flexu</w:t>
      </w:r>
      <w:proofErr w:type="spellEnd"/>
      <w:r>
        <w:t xml:space="preserve"> = sloupec</w:t>
      </w:r>
    </w:p>
    <w:p w14:paraId="76B4E202" w14:textId="77777777" w:rsidR="007D5E30" w:rsidRDefault="007D5E30" w:rsidP="007D5E30">
      <w:pPr>
        <w:pStyle w:val="Odstavecseseznamem"/>
        <w:numPr>
          <w:ilvl w:val="2"/>
          <w:numId w:val="19"/>
        </w:numPr>
      </w:pPr>
      <w:r>
        <w:t xml:space="preserve">zarovnání vedlejší osy </w:t>
      </w:r>
      <w:proofErr w:type="spellStart"/>
      <w:r>
        <w:t>flexu</w:t>
      </w:r>
      <w:proofErr w:type="spellEnd"/>
      <w:r>
        <w:t xml:space="preserve"> = na střed</w:t>
      </w:r>
    </w:p>
    <w:p w14:paraId="0A165934" w14:textId="5837510C" w:rsidR="007D5E30" w:rsidRDefault="007D5E30" w:rsidP="007D5E30">
      <w:pPr>
        <w:pStyle w:val="Odstavecseseznamem"/>
        <w:numPr>
          <w:ilvl w:val="1"/>
          <w:numId w:val="19"/>
        </w:numPr>
      </w:pPr>
      <w:r>
        <w:t>navigace</w:t>
      </w:r>
    </w:p>
    <w:p w14:paraId="25157F66" w14:textId="2ED8CCFE" w:rsidR="007D5E30" w:rsidRDefault="007D5E30" w:rsidP="007D5E30">
      <w:pPr>
        <w:pStyle w:val="Odstavecseseznamem"/>
        <w:numPr>
          <w:ilvl w:val="2"/>
          <w:numId w:val="19"/>
        </w:numPr>
      </w:pPr>
      <w:r>
        <w:t>pozice = relativní</w:t>
      </w:r>
    </w:p>
    <w:p w14:paraId="47CEA8A7" w14:textId="4FE7A3BF" w:rsidR="007D5E30" w:rsidRDefault="007D5E30" w:rsidP="007D5E30">
      <w:pPr>
        <w:pStyle w:val="Odstavecseseznamem"/>
        <w:numPr>
          <w:ilvl w:val="1"/>
          <w:numId w:val="19"/>
        </w:numPr>
      </w:pPr>
      <w:r>
        <w:t>nadpisy úrovně 2</w:t>
      </w:r>
    </w:p>
    <w:p w14:paraId="01EA495D" w14:textId="45303103" w:rsidR="007D5E30" w:rsidRDefault="007D5E30" w:rsidP="007D5E30">
      <w:pPr>
        <w:pStyle w:val="Odstavecseseznamem"/>
        <w:numPr>
          <w:ilvl w:val="2"/>
          <w:numId w:val="19"/>
        </w:numPr>
      </w:pPr>
      <w:r>
        <w:t>velikost písma = 20px</w:t>
      </w:r>
    </w:p>
    <w:p w14:paraId="5CF4C0C8" w14:textId="085A8D3C" w:rsidR="007D5E30" w:rsidRDefault="007D5E30" w:rsidP="007D5E30">
      <w:pPr>
        <w:pStyle w:val="Odstavecseseznamem"/>
        <w:numPr>
          <w:ilvl w:val="1"/>
          <w:numId w:val="19"/>
        </w:numPr>
      </w:pPr>
      <w:r>
        <w:t>odstavce</w:t>
      </w:r>
    </w:p>
    <w:p w14:paraId="4636D3B0" w14:textId="78C7F91F" w:rsidR="007D5E30" w:rsidRDefault="007D5E30" w:rsidP="007D5E30">
      <w:pPr>
        <w:pStyle w:val="Odstavecseseznamem"/>
        <w:numPr>
          <w:ilvl w:val="2"/>
          <w:numId w:val="19"/>
        </w:numPr>
      </w:pPr>
      <w:r>
        <w:t>velikosti písma = 1</w:t>
      </w:r>
      <w:r w:rsidR="0005767D">
        <w:t>4px</w:t>
      </w:r>
    </w:p>
    <w:p w14:paraId="4F080B87" w14:textId="7DA5DCF8" w:rsidR="0005767D" w:rsidRDefault="0005767D" w:rsidP="0005767D">
      <w:pPr>
        <w:pStyle w:val="Odstavecseseznamem"/>
        <w:numPr>
          <w:ilvl w:val="1"/>
          <w:numId w:val="19"/>
        </w:numPr>
      </w:pPr>
      <w:r>
        <w:lastRenderedPageBreak/>
        <w:t>třída foto</w:t>
      </w:r>
    </w:p>
    <w:p w14:paraId="29B25BB5" w14:textId="7FEE994E" w:rsidR="0005767D" w:rsidRDefault="0005767D" w:rsidP="0005767D">
      <w:pPr>
        <w:pStyle w:val="Odstavecseseznamem"/>
        <w:numPr>
          <w:ilvl w:val="2"/>
          <w:numId w:val="19"/>
        </w:numPr>
      </w:pPr>
      <w:proofErr w:type="spellStart"/>
      <w:r>
        <w:t>flexbox</w:t>
      </w:r>
      <w:r w:rsidR="00AB577A">
        <w:t>ová</w:t>
      </w:r>
      <w:proofErr w:type="spellEnd"/>
      <w:r w:rsidR="00AB577A">
        <w:t xml:space="preserve"> šířka = 100%</w:t>
      </w:r>
    </w:p>
    <w:p w14:paraId="13E45D73" w14:textId="6EA8060A" w:rsidR="007D5E30" w:rsidRDefault="007D5E30" w:rsidP="007D5E30">
      <w:pPr>
        <w:pStyle w:val="Odstavecseseznamem"/>
        <w:numPr>
          <w:ilvl w:val="0"/>
          <w:numId w:val="19"/>
        </w:numPr>
      </w:pPr>
      <w:r>
        <w:t xml:space="preserve">Upravte zobrazování do maximální šířky 1200 </w:t>
      </w:r>
      <w:proofErr w:type="spellStart"/>
      <w:r>
        <w:t>px</w:t>
      </w:r>
      <w:proofErr w:type="spellEnd"/>
      <w:r>
        <w:t>:</w:t>
      </w:r>
    </w:p>
    <w:p w14:paraId="79D1B419" w14:textId="71BDCC86" w:rsidR="007D5E30" w:rsidRDefault="007D5E30" w:rsidP="007D5E30">
      <w:pPr>
        <w:pStyle w:val="Odstavecseseznamem"/>
        <w:numPr>
          <w:ilvl w:val="1"/>
          <w:numId w:val="19"/>
        </w:numPr>
      </w:pPr>
      <w:r>
        <w:t>sekce</w:t>
      </w:r>
    </w:p>
    <w:p w14:paraId="7CAD2F3C" w14:textId="6F75538B" w:rsidR="007D5E30" w:rsidRDefault="007D5E30" w:rsidP="007D5E30">
      <w:pPr>
        <w:pStyle w:val="Odstavecseseznamem"/>
        <w:numPr>
          <w:ilvl w:val="2"/>
          <w:numId w:val="19"/>
        </w:numPr>
      </w:pPr>
      <w:r>
        <w:t>vnitřní odsazení = 2em</w:t>
      </w:r>
    </w:p>
    <w:p w14:paraId="06F07A93" w14:textId="014F4956" w:rsidR="007D5E30" w:rsidRPr="003E5BAF" w:rsidRDefault="007D5E30" w:rsidP="007D5E30">
      <w:pPr>
        <w:pStyle w:val="Odstavecseseznamem"/>
        <w:numPr>
          <w:ilvl w:val="0"/>
          <w:numId w:val="19"/>
        </w:numPr>
      </w:pPr>
      <w:r>
        <w:t>Hotovou práci si můžete zkontrolovat pomocí vzorových videí.</w:t>
      </w:r>
    </w:p>
    <w:sectPr w:rsidR="007D5E30" w:rsidRPr="003E5BAF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6F"/>
    <w:multiLevelType w:val="hybridMultilevel"/>
    <w:tmpl w:val="6EC286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303F"/>
    <w:multiLevelType w:val="multilevel"/>
    <w:tmpl w:val="495CC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B630CD"/>
    <w:multiLevelType w:val="multilevel"/>
    <w:tmpl w:val="B47C7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091FA9"/>
    <w:multiLevelType w:val="multilevel"/>
    <w:tmpl w:val="BDA05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0A8B0E"/>
    <w:multiLevelType w:val="hybridMultilevel"/>
    <w:tmpl w:val="FC5A8C12"/>
    <w:lvl w:ilvl="0" w:tplc="33E0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61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CD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36A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44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A1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63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25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E3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73912"/>
    <w:multiLevelType w:val="hybridMultilevel"/>
    <w:tmpl w:val="4D60DC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272A8"/>
    <w:multiLevelType w:val="hybridMultilevel"/>
    <w:tmpl w:val="BA1AEC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902F9"/>
    <w:multiLevelType w:val="multilevel"/>
    <w:tmpl w:val="7DC43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7116DE0"/>
    <w:multiLevelType w:val="hybridMultilevel"/>
    <w:tmpl w:val="0A082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20B4C"/>
    <w:multiLevelType w:val="hybridMultilevel"/>
    <w:tmpl w:val="0AC8D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9A157A"/>
    <w:multiLevelType w:val="multilevel"/>
    <w:tmpl w:val="25FEC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6D82901"/>
    <w:multiLevelType w:val="hybridMultilevel"/>
    <w:tmpl w:val="A15012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92359"/>
    <w:multiLevelType w:val="multilevel"/>
    <w:tmpl w:val="6DB8B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3041513"/>
    <w:multiLevelType w:val="hybridMultilevel"/>
    <w:tmpl w:val="7DC095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F5C2F"/>
    <w:multiLevelType w:val="hybridMultilevel"/>
    <w:tmpl w:val="781E74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AF2956"/>
    <w:multiLevelType w:val="multilevel"/>
    <w:tmpl w:val="FD343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89C649F"/>
    <w:multiLevelType w:val="hybridMultilevel"/>
    <w:tmpl w:val="14BE20BA"/>
    <w:lvl w:ilvl="0" w:tplc="BF7C9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C7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EC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08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82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08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0A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87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29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8349F9"/>
    <w:multiLevelType w:val="multilevel"/>
    <w:tmpl w:val="59326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BD278AF"/>
    <w:multiLevelType w:val="hybridMultilevel"/>
    <w:tmpl w:val="3D7C28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137780">
    <w:abstractNumId w:val="17"/>
  </w:num>
  <w:num w:numId="2" w16cid:durableId="1900314303">
    <w:abstractNumId w:val="10"/>
  </w:num>
  <w:num w:numId="3" w16cid:durableId="1746801013">
    <w:abstractNumId w:val="2"/>
  </w:num>
  <w:num w:numId="4" w16cid:durableId="289166590">
    <w:abstractNumId w:val="15"/>
  </w:num>
  <w:num w:numId="5" w16cid:durableId="2069954860">
    <w:abstractNumId w:val="1"/>
  </w:num>
  <w:num w:numId="6" w16cid:durableId="1294484425">
    <w:abstractNumId w:val="3"/>
  </w:num>
  <w:num w:numId="7" w16cid:durableId="1513837297">
    <w:abstractNumId w:val="7"/>
  </w:num>
  <w:num w:numId="8" w16cid:durableId="1375499627">
    <w:abstractNumId w:val="12"/>
  </w:num>
  <w:num w:numId="9" w16cid:durableId="1959873749">
    <w:abstractNumId w:val="13"/>
  </w:num>
  <w:num w:numId="10" w16cid:durableId="1005595104">
    <w:abstractNumId w:val="9"/>
  </w:num>
  <w:num w:numId="11" w16cid:durableId="745223038">
    <w:abstractNumId w:val="11"/>
  </w:num>
  <w:num w:numId="12" w16cid:durableId="1582984806">
    <w:abstractNumId w:val="5"/>
  </w:num>
  <w:num w:numId="13" w16cid:durableId="2120566782">
    <w:abstractNumId w:val="16"/>
  </w:num>
  <w:num w:numId="14" w16cid:durableId="1270046591">
    <w:abstractNumId w:val="4"/>
  </w:num>
  <w:num w:numId="15" w16cid:durableId="1906909836">
    <w:abstractNumId w:val="0"/>
  </w:num>
  <w:num w:numId="16" w16cid:durableId="1612588433">
    <w:abstractNumId w:val="14"/>
  </w:num>
  <w:num w:numId="17" w16cid:durableId="1875803952">
    <w:abstractNumId w:val="8"/>
  </w:num>
  <w:num w:numId="18" w16cid:durableId="546839884">
    <w:abstractNumId w:val="6"/>
  </w:num>
  <w:num w:numId="19" w16cid:durableId="17108345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9BF"/>
    <w:rsid w:val="000349BF"/>
    <w:rsid w:val="0005767D"/>
    <w:rsid w:val="00123C7E"/>
    <w:rsid w:val="0014518F"/>
    <w:rsid w:val="003E5BAF"/>
    <w:rsid w:val="003E77E9"/>
    <w:rsid w:val="00732C20"/>
    <w:rsid w:val="007A3343"/>
    <w:rsid w:val="007D5E30"/>
    <w:rsid w:val="0092601E"/>
    <w:rsid w:val="00972684"/>
    <w:rsid w:val="00AB577A"/>
    <w:rsid w:val="00E7509B"/>
    <w:rsid w:val="00EE288A"/>
    <w:rsid w:val="00F2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928E0"/>
  <w15:docId w15:val="{131323BE-43B4-624B-9899-1AC2B4B5D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8"/>
        <w:szCs w:val="28"/>
        <w:lang w:val="cs-CZ" w:eastAsia="cs-CZ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49BF"/>
    <w:rPr>
      <w:sz w:val="24"/>
      <w:szCs w:val="24"/>
    </w:rPr>
  </w:style>
  <w:style w:type="paragraph" w:styleId="Nadpis1">
    <w:name w:val="heading 1"/>
    <w:basedOn w:val="Normln"/>
    <w:next w:val="Normln"/>
    <w:uiPriority w:val="9"/>
    <w:qFormat/>
    <w:rsid w:val="000349BF"/>
    <w:pPr>
      <w:keepNext/>
      <w:keepLines/>
      <w:spacing w:before="240"/>
      <w:outlineLvl w:val="0"/>
    </w:pPr>
    <w:rPr>
      <w:b/>
      <w:color w:val="ED7D31"/>
      <w:sz w:val="36"/>
      <w:szCs w:val="36"/>
    </w:rPr>
  </w:style>
  <w:style w:type="paragraph" w:styleId="Nadpis2">
    <w:name w:val="heading 2"/>
    <w:basedOn w:val="Normln"/>
    <w:next w:val="Normln"/>
    <w:uiPriority w:val="9"/>
    <w:unhideWhenUsed/>
    <w:qFormat/>
    <w:rsid w:val="000349BF"/>
    <w:pPr>
      <w:keepNext/>
      <w:keepLines/>
      <w:spacing w:before="120" w:after="240"/>
      <w:outlineLvl w:val="1"/>
    </w:pPr>
    <w:rPr>
      <w:b/>
      <w:color w:val="00B0F0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0349BF"/>
    <w:pPr>
      <w:keepNext/>
      <w:keepLines/>
      <w:spacing w:before="120" w:after="120"/>
      <w:outlineLvl w:val="2"/>
    </w:pPr>
    <w:rPr>
      <w:rFonts w:ascii="Roboto Condensed" w:eastAsia="Roboto Condensed" w:hAnsi="Roboto Condensed" w:cs="Roboto Condensed"/>
      <w:bCs/>
      <w:color w:val="FF0000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Odstavecseseznamem">
    <w:name w:val="List Paragraph"/>
    <w:basedOn w:val="Normln"/>
    <w:uiPriority w:val="34"/>
    <w:qFormat/>
    <w:rsid w:val="00972684"/>
    <w:pPr>
      <w:ind w:left="720"/>
      <w:contextualSpacing/>
    </w:pPr>
    <w:rPr>
      <w:rFonts w:eastAsia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zadání.dotx</Template>
  <TotalTime>0</TotalTime>
  <Pages>2</Pages>
  <Words>135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Krankus</dc:creator>
  <cp:lastModifiedBy>Michal Krankus</cp:lastModifiedBy>
  <cp:revision>2</cp:revision>
  <dcterms:created xsi:type="dcterms:W3CDTF">2024-12-28T11:16:00Z</dcterms:created>
  <dcterms:modified xsi:type="dcterms:W3CDTF">2024-12-28T11:16:00Z</dcterms:modified>
</cp:coreProperties>
</file>